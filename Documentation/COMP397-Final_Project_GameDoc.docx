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4863CE" w:rsidRPr="00264068" w:rsidTr="00AF3400">
        <w:trPr>
          <w:trHeight w:val="2880"/>
          <w:jc w:val="center"/>
        </w:trPr>
        <w:sdt>
          <w:sdtPr>
            <w:rPr>
              <w:rFonts w:eastAsiaTheme="majorEastAsia" w:cstheme="majorBidi"/>
              <w:caps/>
            </w:rPr>
            <w:alias w:val="Company"/>
            <w:id w:val="15524243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5000" w:type="pct"/>
              </w:tcPr>
              <w:p w:rsidR="004863CE" w:rsidRPr="00264068" w:rsidRDefault="004863CE" w:rsidP="00AF3400">
                <w:pPr>
                  <w:pStyle w:val="NoSpacing"/>
                  <w:jc w:val="center"/>
                  <w:rPr>
                    <w:rFonts w:eastAsiaTheme="majorEastAsia" w:cstheme="majorBidi"/>
                    <w:caps/>
                  </w:rPr>
                </w:pPr>
                <w:r>
                  <w:rPr>
                    <w:rFonts w:eastAsiaTheme="majorEastAsia" w:cstheme="majorBidi"/>
                    <w:caps/>
                    <w:lang w:val="en-US"/>
                  </w:rPr>
                  <w:t>Krazy Kats &amp; Incline studios</w:t>
                </w:r>
              </w:p>
            </w:tc>
          </w:sdtContent>
        </w:sdt>
      </w:tr>
      <w:tr w:rsidR="004863CE" w:rsidRPr="00264068" w:rsidTr="00AF3400">
        <w:trPr>
          <w:trHeight w:val="1440"/>
          <w:jc w:val="center"/>
        </w:trPr>
        <w:sdt>
          <w:sdtPr>
            <w:rPr>
              <w:rFonts w:eastAsiaTheme="majorEastAsia" w:cstheme="majorBidi"/>
              <w:sz w:val="56"/>
              <w:szCs w:val="56"/>
            </w:rPr>
            <w:alias w:val="Title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A66AC" w:themeColor="accent1"/>
                </w:tcBorders>
                <w:vAlign w:val="center"/>
              </w:tcPr>
              <w:p w:rsidR="004863CE" w:rsidRPr="00264068" w:rsidRDefault="004863CE" w:rsidP="004863CE">
                <w:pPr>
                  <w:pStyle w:val="NoSpacing"/>
                  <w:jc w:val="center"/>
                  <w:rPr>
                    <w:rFonts w:eastAsiaTheme="majorEastAsia" w:cstheme="majorBidi"/>
                    <w:sz w:val="80"/>
                    <w:szCs w:val="80"/>
                  </w:rPr>
                </w:pPr>
                <w:r>
                  <w:rPr>
                    <w:rFonts w:eastAsiaTheme="majorEastAsia" w:cstheme="majorBidi"/>
                    <w:sz w:val="56"/>
                    <w:szCs w:val="56"/>
                    <w:lang w:val="en-US"/>
                  </w:rPr>
                  <w:t xml:space="preserve">COMP397 - Final Project – Side </w:t>
                </w:r>
                <w:proofErr w:type="spellStart"/>
                <w:r>
                  <w:rPr>
                    <w:rFonts w:eastAsiaTheme="majorEastAsia" w:cstheme="majorBidi"/>
                    <w:sz w:val="56"/>
                    <w:szCs w:val="56"/>
                    <w:lang w:val="en-US"/>
                  </w:rPr>
                  <w:t>Scroller</w:t>
                </w:r>
                <w:proofErr w:type="spellEnd"/>
              </w:p>
            </w:tc>
          </w:sdtContent>
        </w:sdt>
      </w:tr>
      <w:tr w:rsidR="004863CE" w:rsidRPr="00264068" w:rsidTr="00AF3400">
        <w:trPr>
          <w:trHeight w:val="720"/>
          <w:jc w:val="center"/>
        </w:trPr>
        <w:tc>
          <w:tcPr>
            <w:tcW w:w="5000" w:type="pct"/>
            <w:tcBorders>
              <w:top w:val="single" w:sz="4" w:space="0" w:color="4A66AC" w:themeColor="accent1"/>
            </w:tcBorders>
            <w:vAlign w:val="center"/>
          </w:tcPr>
          <w:p w:rsidR="004863CE" w:rsidRPr="00264068" w:rsidRDefault="00832866" w:rsidP="00AF3400">
            <w:pPr>
              <w:pStyle w:val="NoSpacing"/>
              <w:jc w:val="center"/>
              <w:rPr>
                <w:rFonts w:eastAsiaTheme="majorEastAsia" w:cstheme="majorBidi"/>
                <w:b/>
                <w:sz w:val="60"/>
                <w:szCs w:val="60"/>
              </w:rPr>
            </w:pPr>
            <w:r w:rsidRPr="00264068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FF9C123" wp14:editId="7B7327EA">
                      <wp:simplePos x="0" y="0"/>
                      <wp:positionH relativeFrom="column">
                        <wp:posOffset>3312795</wp:posOffset>
                      </wp:positionH>
                      <wp:positionV relativeFrom="paragraph">
                        <wp:posOffset>-2087245</wp:posOffset>
                      </wp:positionV>
                      <wp:extent cx="2353310" cy="763270"/>
                      <wp:effectExtent l="0" t="0" r="22860" b="17780"/>
                      <wp:wrapNone/>
                      <wp:docPr id="1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53310" cy="7632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63CE" w:rsidRDefault="004863CE" w:rsidP="004863CE">
                                  <w:pPr>
                                    <w:jc w:val="center"/>
                                  </w:pPr>
                                  <w:r w:rsidRPr="00AA3885"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76619802" wp14:editId="19118C33">
                                        <wp:extent cx="2167255" cy="667924"/>
                                        <wp:effectExtent l="0" t="0" r="4445" b="0"/>
                                        <wp:docPr id="24" name="Picture 24" descr="C:\Users\Faim\Desktop\Rockman.exe\(Centennial) Semester 3.2 - (Fall - 2015)\gameCompanyLogo.fw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Faim\Desktop\Rockman.exe\(Centennial) Semester 3.2 - (Fall - 2015)\gameCompanyLogo.fw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67255" cy="6679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4863CE" w:rsidRPr="003E1D56" w:rsidRDefault="004863CE" w:rsidP="004863CE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F9C12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260.85pt;margin-top:-164.35pt;width:185.3pt;height:60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">
                      <v:textbox>
                        <w:txbxContent>
                          <w:p w:rsidR="004863CE" w:rsidRDefault="004863CE" w:rsidP="004863CE">
                            <w:pPr>
                              <w:jc w:val="center"/>
                            </w:pPr>
                            <w:r w:rsidRPr="00AA3885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6619802" wp14:editId="19118C33">
                                  <wp:extent cx="2167255" cy="667924"/>
                                  <wp:effectExtent l="0" t="0" r="4445" b="0"/>
                                  <wp:docPr id="24" name="Picture 24" descr="C:\Users\Faim\Desktop\Rockman.exe\(Centennial) Semester 3.2 - (Fall - 2015)\gameCompanyLogo.fw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Faim\Desktop\Rockman.exe\(Centennial) Semester 3.2 - (Fall - 2015)\gameCompanyLogo.fw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7255" cy="667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863CE" w:rsidRPr="003E1D56" w:rsidRDefault="004863CE" w:rsidP="004863C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63CE" w:rsidRPr="00264068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371220" wp14:editId="04BF3038">
                      <wp:simplePos x="0" y="0"/>
                      <wp:positionH relativeFrom="column">
                        <wp:posOffset>596265</wp:posOffset>
                      </wp:positionH>
                      <wp:positionV relativeFrom="paragraph">
                        <wp:posOffset>-2082800</wp:posOffset>
                      </wp:positionV>
                      <wp:extent cx="1838325" cy="763270"/>
                      <wp:effectExtent l="0" t="0" r="28575" b="17780"/>
                      <wp:wrapNone/>
                      <wp:docPr id="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8325" cy="7632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63CE" w:rsidRDefault="004863CE" w:rsidP="004863C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58D6E088" wp14:editId="4670951A">
                                        <wp:extent cx="1628775" cy="688067"/>
                                        <wp:effectExtent l="0" t="0" r="0" b="0"/>
                                        <wp:docPr id="5" name="Picture 5" descr="C:\Users\Jason\Documents\Year_2\COMP397 - 001 - Web Game Programming\_Assignments\Incline_Studios_Logo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Jason\Documents\Year_2\COMP397 - 001 - Web Game Programming\_Assignments\Incline_Studios_Logo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57866" cy="7003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4863CE" w:rsidRPr="003E1D56" w:rsidRDefault="004863CE" w:rsidP="004863CE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71220" id="_x0000_s1027" type="#_x0000_t202" style="position:absolute;left:0;text-align:left;margin-left:46.95pt;margin-top:-164pt;width:144.75pt;height:6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">
                      <v:textbox>
                        <w:txbxContent>
                          <w:p w:rsidR="004863CE" w:rsidRDefault="004863CE" w:rsidP="004863C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58D6E088" wp14:editId="4670951A">
                                  <wp:extent cx="1628775" cy="688067"/>
                                  <wp:effectExtent l="0" t="0" r="0" b="0"/>
                                  <wp:docPr id="5" name="Picture 5" descr="C:\Users\Jason\Documents\Year_2\COMP397 - 001 - Web Game Programming\_Assignments\Incline_Studios_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Jason\Documents\Year_2\COMP397 - 001 - Web Game Programming\_Assignments\Incline_Studios_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7866" cy="7003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863CE" w:rsidRPr="003E1D56" w:rsidRDefault="004863CE" w:rsidP="004863C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sdt>
              <w:sdtPr>
                <w:rPr>
                  <w:rFonts w:eastAsiaTheme="majorEastAsia" w:cstheme="majorBidi"/>
                  <w:b/>
                  <w:sz w:val="60"/>
                  <w:szCs w:val="60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4863CE">
                  <w:rPr>
                    <w:rFonts w:eastAsiaTheme="majorEastAsia" w:cstheme="majorBidi"/>
                    <w:b/>
                    <w:sz w:val="60"/>
                    <w:szCs w:val="60"/>
                    <w:lang w:val="en-US"/>
                  </w:rPr>
                  <w:t>Voyage of Outlaws</w:t>
                </w:r>
              </w:sdtContent>
            </w:sdt>
          </w:p>
        </w:tc>
      </w:tr>
      <w:tr w:rsidR="004863CE" w:rsidRPr="00264068" w:rsidTr="00AF3400">
        <w:trPr>
          <w:trHeight w:val="360"/>
          <w:jc w:val="center"/>
        </w:trPr>
        <w:tc>
          <w:tcPr>
            <w:tcW w:w="5000" w:type="pct"/>
            <w:vAlign w:val="center"/>
          </w:tcPr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Version 1.0</w:t>
            </w: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CE1773" w:rsidP="00AF3400">
            <w:pPr>
              <w:pStyle w:val="NoSpacing"/>
              <w:jc w:val="center"/>
            </w:pPr>
            <w:r>
              <w:t xml:space="preserve">All work Copyright © 2012 </w:t>
            </w:r>
            <w:proofErr w:type="spellStart"/>
            <w:r>
              <w:t>by</w:t>
            </w:r>
            <w:r w:rsidR="00FF2FE9">
              <w:t>Incline</w:t>
            </w:r>
            <w:proofErr w:type="spellEnd"/>
            <w:r w:rsidR="00FF2FE9">
              <w:t xml:space="preserve"> Studios</w:t>
            </w:r>
            <w:r>
              <w:t xml:space="preserve"> and </w:t>
            </w:r>
            <w:proofErr w:type="spellStart"/>
            <w:r w:rsidRPr="00264068">
              <w:t>KrazyKatz</w:t>
            </w:r>
            <w:proofErr w:type="spellEnd"/>
            <w:r>
              <w:t>.</w:t>
            </w:r>
          </w:p>
          <w:p w:rsidR="004863CE" w:rsidRPr="00264068" w:rsidRDefault="004863CE" w:rsidP="00AF3400">
            <w:pPr>
              <w:pStyle w:val="NoSpacing"/>
              <w:jc w:val="center"/>
            </w:pPr>
            <w:r w:rsidRPr="00264068">
              <w:t>All rights reserved.</w:t>
            </w: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</w:tc>
      </w:tr>
      <w:tr w:rsidR="004863CE" w:rsidRPr="00264068" w:rsidTr="00AF3400">
        <w:trPr>
          <w:trHeight w:val="360"/>
          <w:jc w:val="center"/>
        </w:trPr>
        <w:sdt>
          <w:sdtPr>
            <w:rPr>
              <w:b/>
              <w:bCs/>
              <w:sz w:val="28"/>
              <w:szCs w:val="28"/>
              <w:u w:val="single"/>
              <w:lang w:val="en-US"/>
            </w:rPr>
            <w:alias w:val="Author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4863CE" w:rsidRPr="00264068" w:rsidRDefault="00F15A70" w:rsidP="00F15A70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  <w:u w:val="single"/>
                  </w:rPr>
                </w:pPr>
                <w:r w:rsidRPr="00F15A70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 xml:space="preserve">Jason Pearson &amp; </w:t>
                </w:r>
                <w:proofErr w:type="spellStart"/>
                <w:r w:rsidRPr="00E77CD2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>Khandker</w:t>
                </w:r>
                <w:proofErr w:type="spellEnd"/>
                <w:r w:rsidRPr="00E77CD2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 xml:space="preserve"> </w:t>
                </w:r>
                <w:proofErr w:type="spellStart"/>
                <w:r w:rsidRPr="00E77CD2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>Faim</w:t>
                </w:r>
                <w:proofErr w:type="spellEnd"/>
                <w:r w:rsidRPr="00E77CD2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 xml:space="preserve"> Hussain</w:t>
                </w:r>
              </w:p>
            </w:tc>
          </w:sdtContent>
        </w:sdt>
      </w:tr>
      <w:tr w:rsidR="004863CE" w:rsidRPr="00264068" w:rsidTr="00AF3400">
        <w:trPr>
          <w:trHeight w:val="360"/>
          <w:jc w:val="center"/>
        </w:trPr>
        <w:tc>
          <w:tcPr>
            <w:tcW w:w="5000" w:type="pct"/>
            <w:vAlign w:val="center"/>
          </w:tcPr>
          <w:p w:rsidR="004863CE" w:rsidRPr="00264068" w:rsidRDefault="004863CE" w:rsidP="00AF3400">
            <w:pPr>
              <w:pStyle w:val="NoSpacing"/>
              <w:jc w:val="center"/>
              <w:rPr>
                <w:b/>
                <w:bCs/>
              </w:rPr>
            </w:pPr>
          </w:p>
        </w:tc>
      </w:tr>
    </w:tbl>
    <w:p w:rsidR="003E1D56" w:rsidRDefault="003E1D56"/>
    <w:p w:rsidR="004863CE" w:rsidRDefault="004863CE"/>
    <w:p w:rsidR="004863CE" w:rsidRDefault="004863CE"/>
    <w:p w:rsidR="004863CE" w:rsidRDefault="004863CE"/>
    <w:p w:rsidR="004863CE" w:rsidRDefault="004863CE"/>
    <w:p w:rsidR="004863CE" w:rsidRDefault="004863CE"/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9A4D42" w:rsidRP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p w:rsidR="00816CC3" w:rsidRPr="001F1750" w:rsidRDefault="00816CC3">
      <w:pPr>
        <w:rPr>
          <w:b/>
          <w:sz w:val="24"/>
          <w:szCs w:val="24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1790422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16CC3" w:rsidRDefault="00816CC3">
          <w:pPr>
            <w:pStyle w:val="TOCHeading"/>
          </w:pPr>
          <w:r>
            <w:t>Table of Contents</w:t>
          </w:r>
        </w:p>
        <w:p w:rsidR="00214A30" w:rsidRDefault="00816CC3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201218" w:history="1">
            <w:r w:rsidR="00214A30" w:rsidRPr="007E47F9">
              <w:rPr>
                <w:rStyle w:val="Hyperlink"/>
                <w:noProof/>
              </w:rPr>
              <w:t>Game Overview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_Toc437201218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3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DE73B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19" w:history="1">
            <w:r w:rsidR="00214A30" w:rsidRPr="007E47F9">
              <w:rPr>
                <w:rStyle w:val="Hyperlink"/>
                <w:noProof/>
              </w:rPr>
              <w:t>Version Control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_Toc437201219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3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DE73B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0" w:history="1">
            <w:r w:rsidR="00214A30" w:rsidRPr="007E47F9">
              <w:rPr>
                <w:rStyle w:val="Hyperlink"/>
                <w:noProof/>
              </w:rPr>
              <w:t>Game Play Mechanics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_Toc437201220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3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DE73B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1" w:history="1">
            <w:r w:rsidR="00214A30" w:rsidRPr="007E47F9">
              <w:rPr>
                <w:rStyle w:val="Hyperlink"/>
                <w:noProof/>
              </w:rPr>
              <w:t>Camera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_Toc437201221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4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DE73B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2" w:history="1">
            <w:r w:rsidR="00214A30" w:rsidRPr="007E47F9">
              <w:rPr>
                <w:rStyle w:val="Hyperlink"/>
                <w:noProof/>
              </w:rPr>
              <w:t>Controls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_Toc437201222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4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DE73B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3" w:history="1">
            <w:r w:rsidR="00214A30" w:rsidRPr="007E47F9">
              <w:rPr>
                <w:rStyle w:val="Hyperlink"/>
                <w:noProof/>
              </w:rPr>
              <w:t>Interface Sketch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_Toc437201223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4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DE73B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4" w:history="1">
            <w:r w:rsidR="00214A30" w:rsidRPr="007E47F9">
              <w:rPr>
                <w:rStyle w:val="Hyperlink"/>
                <w:noProof/>
              </w:rPr>
              <w:t>Levels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_Toc437201224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6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DE73B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5" w:history="1">
            <w:r w:rsidR="00214A30" w:rsidRPr="007E47F9">
              <w:rPr>
                <w:rStyle w:val="Hyperlink"/>
                <w:noProof/>
              </w:rPr>
              <w:t>Enemies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_Toc437201225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6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DE73B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6" w:history="1">
            <w:r w:rsidR="00214A30" w:rsidRPr="007E47F9">
              <w:rPr>
                <w:rStyle w:val="Hyperlink"/>
                <w:noProof/>
              </w:rPr>
              <w:t>Weapons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_Toc437201226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6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DE73B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7" w:history="1">
            <w:r w:rsidR="00214A30" w:rsidRPr="007E47F9">
              <w:rPr>
                <w:rStyle w:val="Hyperlink"/>
                <w:noProof/>
              </w:rPr>
              <w:t>Scoring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_Toc437201227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7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DE73B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8" w:history="1">
            <w:r w:rsidR="00214A30" w:rsidRPr="007E47F9">
              <w:rPr>
                <w:rStyle w:val="Hyperlink"/>
                <w:noProof/>
              </w:rPr>
              <w:t>Sound Index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_Toc437201228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7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DE73B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9" w:history="1">
            <w:r w:rsidR="00214A30" w:rsidRPr="007E47F9">
              <w:rPr>
                <w:rStyle w:val="Hyperlink"/>
                <w:noProof/>
              </w:rPr>
              <w:t>Story Index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_Toc437201229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7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DE73B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30" w:history="1">
            <w:r w:rsidR="00214A30" w:rsidRPr="007E47F9">
              <w:rPr>
                <w:rStyle w:val="Hyperlink"/>
                <w:noProof/>
              </w:rPr>
              <w:t>Art / Multimedia Index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_Toc437201230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8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DE73B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31" w:history="1">
            <w:r w:rsidR="00214A30" w:rsidRPr="007E47F9">
              <w:rPr>
                <w:rStyle w:val="Hyperlink"/>
                <w:noProof/>
              </w:rPr>
              <w:t>Future Features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_Toc437201231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8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816CC3" w:rsidRDefault="00816CC3">
          <w:r>
            <w:rPr>
              <w:bCs/>
              <w:noProof/>
            </w:rPr>
            <w:fldChar w:fldCharType="end"/>
          </w:r>
        </w:p>
      </w:sdtContent>
    </w:sdt>
    <w:p w:rsidR="00EE5DD2" w:rsidRDefault="00EE5DD2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Pr="00C0104B" w:rsidRDefault="00816CC3" w:rsidP="00C0104B">
      <w:pPr>
        <w:rPr>
          <w:b/>
          <w:sz w:val="24"/>
          <w:szCs w:val="24"/>
        </w:rPr>
      </w:pPr>
    </w:p>
    <w:p w:rsidR="000F58EB" w:rsidRPr="00E86142" w:rsidRDefault="009F6693" w:rsidP="00E86142">
      <w:pPr>
        <w:pStyle w:val="Heading2"/>
      </w:pPr>
      <w:bookmarkStart w:id="0" w:name="_Toc437201218"/>
      <w:r w:rsidRPr="008C6B2D">
        <w:lastRenderedPageBreak/>
        <w:t>Game Overview</w:t>
      </w:r>
      <w:bookmarkEnd w:id="0"/>
      <w:r w:rsidR="00BF4089">
        <w:t xml:space="preserve"> </w:t>
      </w:r>
    </w:p>
    <w:p w:rsidR="000F58EB" w:rsidRDefault="000F58EB" w:rsidP="00D6461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goal </w:t>
      </w:r>
      <w:r w:rsidR="009E6A3F">
        <w:rPr>
          <w:sz w:val="24"/>
          <w:szCs w:val="24"/>
        </w:rPr>
        <w:t>of the game is to dodge</w:t>
      </w:r>
      <w:r w:rsidR="009C31F8">
        <w:rPr>
          <w:sz w:val="24"/>
          <w:szCs w:val="24"/>
        </w:rPr>
        <w:t xml:space="preserve"> into as many ships </w:t>
      </w:r>
      <w:r w:rsidR="009E6A3F">
        <w:rPr>
          <w:sz w:val="24"/>
          <w:szCs w:val="24"/>
        </w:rPr>
        <w:t xml:space="preserve">and enemy fire </w:t>
      </w:r>
      <w:r w:rsidR="009C31F8">
        <w:rPr>
          <w:sz w:val="24"/>
          <w:szCs w:val="24"/>
        </w:rPr>
        <w:t xml:space="preserve">as possible </w:t>
      </w:r>
      <w:r>
        <w:rPr>
          <w:sz w:val="24"/>
          <w:szCs w:val="24"/>
        </w:rPr>
        <w:t xml:space="preserve">while </w:t>
      </w:r>
      <w:r w:rsidR="009C31F8">
        <w:rPr>
          <w:sz w:val="24"/>
          <w:szCs w:val="24"/>
        </w:rPr>
        <w:t xml:space="preserve">obtaining </w:t>
      </w:r>
      <w:r w:rsidR="00DD29CE">
        <w:rPr>
          <w:sz w:val="24"/>
          <w:szCs w:val="24"/>
        </w:rPr>
        <w:t xml:space="preserve">the fusion cores needed to travel past </w:t>
      </w:r>
      <w:r w:rsidR="009E6A3F">
        <w:rPr>
          <w:sz w:val="24"/>
          <w:szCs w:val="24"/>
        </w:rPr>
        <w:t>each level</w:t>
      </w:r>
      <w:r w:rsidR="00DD29CE">
        <w:rPr>
          <w:sz w:val="24"/>
          <w:szCs w:val="24"/>
        </w:rPr>
        <w:t xml:space="preserve"> (the amount of fusion cores needed depends on the level).</w:t>
      </w:r>
      <w:r w:rsidR="009E6A3F">
        <w:rPr>
          <w:sz w:val="24"/>
          <w:szCs w:val="24"/>
        </w:rPr>
        <w:t xml:space="preserve"> </w:t>
      </w:r>
      <w:r w:rsidR="00331651">
        <w:rPr>
          <w:sz w:val="24"/>
          <w:szCs w:val="24"/>
        </w:rPr>
        <w:t>P</w:t>
      </w:r>
      <w:r w:rsidR="00D12BFF">
        <w:rPr>
          <w:sz w:val="24"/>
          <w:szCs w:val="24"/>
        </w:rPr>
        <w:t xml:space="preserve">ickup loose elements </w:t>
      </w:r>
      <w:r w:rsidR="00EE6BB6">
        <w:rPr>
          <w:sz w:val="24"/>
          <w:szCs w:val="24"/>
        </w:rPr>
        <w:t xml:space="preserve">of value to increase your score. </w:t>
      </w:r>
      <w:r w:rsidR="009E6A3F">
        <w:rPr>
          <w:sz w:val="24"/>
          <w:szCs w:val="24"/>
        </w:rPr>
        <w:t>You have five</w:t>
      </w:r>
      <w:r w:rsidR="0070455E">
        <w:rPr>
          <w:sz w:val="24"/>
          <w:szCs w:val="24"/>
        </w:rPr>
        <w:t xml:space="preserve"> lives,</w:t>
      </w:r>
      <w:r w:rsidR="00331651">
        <w:rPr>
          <w:sz w:val="24"/>
          <w:szCs w:val="24"/>
        </w:rPr>
        <w:t xml:space="preserve"> surviving past Level 1 increments remaining lives by 10</w:t>
      </w:r>
      <w:r w:rsidR="00662DD0">
        <w:rPr>
          <w:sz w:val="24"/>
          <w:szCs w:val="24"/>
        </w:rPr>
        <w:t xml:space="preserve"> for the next level,</w:t>
      </w:r>
      <w:r w:rsidR="0070455E">
        <w:rPr>
          <w:sz w:val="24"/>
          <w:szCs w:val="24"/>
        </w:rPr>
        <w:t xml:space="preserve"> </w:t>
      </w:r>
      <w:r w:rsidR="009E6A3F">
        <w:rPr>
          <w:sz w:val="24"/>
          <w:szCs w:val="24"/>
        </w:rPr>
        <w:t>and it will prompt a</w:t>
      </w:r>
      <w:r w:rsidR="0070455E">
        <w:rPr>
          <w:sz w:val="24"/>
          <w:szCs w:val="24"/>
        </w:rPr>
        <w:t xml:space="preserve"> game over when you lose all of them, but if you have </w:t>
      </w:r>
      <w:r w:rsidR="002F3F6F">
        <w:rPr>
          <w:sz w:val="24"/>
          <w:szCs w:val="24"/>
        </w:rPr>
        <w:t xml:space="preserve">at least </w:t>
      </w:r>
      <w:proofErr w:type="gramStart"/>
      <w:r w:rsidR="002F3F6F">
        <w:rPr>
          <w:sz w:val="24"/>
          <w:szCs w:val="24"/>
        </w:rPr>
        <w:t>1</w:t>
      </w:r>
      <w:proofErr w:type="gramEnd"/>
      <w:r w:rsidR="002F3F6F">
        <w:rPr>
          <w:sz w:val="24"/>
          <w:szCs w:val="24"/>
        </w:rPr>
        <w:t xml:space="preserve"> life</w:t>
      </w:r>
      <w:r w:rsidR="00A23F11">
        <w:rPr>
          <w:sz w:val="24"/>
          <w:szCs w:val="24"/>
        </w:rPr>
        <w:t xml:space="preserve"> intact when </w:t>
      </w:r>
      <w:r w:rsidR="002F3F6F">
        <w:rPr>
          <w:sz w:val="24"/>
          <w:szCs w:val="24"/>
        </w:rPr>
        <w:t>obtaining all the fusion cores, you win each level and ultimately the entire game</w:t>
      </w:r>
      <w:r w:rsidR="00A23F11">
        <w:rPr>
          <w:sz w:val="24"/>
          <w:szCs w:val="24"/>
        </w:rPr>
        <w:t>.</w:t>
      </w:r>
    </w:p>
    <w:p w:rsidR="00A23F11" w:rsidRPr="00E5471A" w:rsidRDefault="00A23F11" w:rsidP="00D6461A">
      <w:pPr>
        <w:pStyle w:val="ListParagraph"/>
        <w:rPr>
          <w:sz w:val="24"/>
          <w:szCs w:val="24"/>
        </w:rPr>
      </w:pPr>
    </w:p>
    <w:p w:rsidR="00342526" w:rsidRDefault="001F1750" w:rsidP="00214A30">
      <w:pPr>
        <w:pStyle w:val="Heading2"/>
      </w:pPr>
      <w:bookmarkStart w:id="1" w:name="_Toc437201219"/>
      <w:r>
        <w:t>Version Control</w:t>
      </w:r>
      <w:bookmarkEnd w:id="1"/>
    </w:p>
    <w:p w:rsidR="002F0CB7" w:rsidRPr="002F0CB7" w:rsidRDefault="001F1750" w:rsidP="002F0CB7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 xml:space="preserve">For version control, </w:t>
      </w:r>
      <w:r w:rsidR="002F3F6F">
        <w:rPr>
          <w:sz w:val="24"/>
          <w:szCs w:val="24"/>
        </w:rPr>
        <w:t>we</w:t>
      </w:r>
      <w:r w:rsidRPr="001F1750">
        <w:rPr>
          <w:sz w:val="24"/>
          <w:szCs w:val="24"/>
        </w:rPr>
        <w:t xml:space="preserve"> used </w:t>
      </w:r>
      <w:proofErr w:type="spellStart"/>
      <w:r w:rsidRPr="001F1750">
        <w:rPr>
          <w:sz w:val="24"/>
          <w:szCs w:val="24"/>
        </w:rPr>
        <w:t>Github</w:t>
      </w:r>
      <w:proofErr w:type="spellEnd"/>
      <w:r w:rsidRPr="001F1750">
        <w:rPr>
          <w:sz w:val="24"/>
          <w:szCs w:val="24"/>
        </w:rPr>
        <w:t xml:space="preserve"> to track </w:t>
      </w:r>
      <w:r w:rsidR="002F3F6F">
        <w:rPr>
          <w:sz w:val="24"/>
          <w:szCs w:val="24"/>
        </w:rPr>
        <w:t>our</w:t>
      </w:r>
      <w:r w:rsidRPr="001F1750">
        <w:rPr>
          <w:sz w:val="24"/>
          <w:szCs w:val="24"/>
        </w:rPr>
        <w:t xml:space="preserve"> progress throug</w:t>
      </w:r>
      <w:r w:rsidR="002F0CB7">
        <w:rPr>
          <w:sz w:val="24"/>
          <w:szCs w:val="24"/>
        </w:rPr>
        <w:t>hout the making of this project.</w:t>
      </w:r>
      <w:r w:rsidR="00490522">
        <w:rPr>
          <w:sz w:val="24"/>
          <w:szCs w:val="24"/>
        </w:rPr>
        <w:t xml:space="preserve"> </w:t>
      </w:r>
    </w:p>
    <w:p w:rsidR="001F1750" w:rsidRPr="001F1750" w:rsidRDefault="001F1750" w:rsidP="001F1750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 xml:space="preserve"> </w:t>
      </w:r>
    </w:p>
    <w:p w:rsidR="001F1750" w:rsidRPr="001F1750" w:rsidRDefault="001F1750" w:rsidP="001F1750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>[Link]</w:t>
      </w:r>
    </w:p>
    <w:p w:rsidR="00D6461A" w:rsidRPr="002F3F6F" w:rsidRDefault="00DE73B5" w:rsidP="00D6461A">
      <w:pPr>
        <w:pStyle w:val="ListParagraph"/>
        <w:rPr>
          <w:sz w:val="24"/>
        </w:rPr>
      </w:pPr>
      <w:hyperlink r:id="rId14" w:history="1">
        <w:r w:rsidR="002F3F6F" w:rsidRPr="002F3F6F">
          <w:rPr>
            <w:rStyle w:val="Hyperlink"/>
            <w:sz w:val="24"/>
          </w:rPr>
          <w:t>https://github.com/COMP397-Final-Project/COMP397_FinalProject_Jason_Faim</w:t>
        </w:r>
      </w:hyperlink>
    </w:p>
    <w:p w:rsidR="002F3F6F" w:rsidRPr="008C6B2D" w:rsidRDefault="002F3F6F" w:rsidP="00D6461A">
      <w:pPr>
        <w:pStyle w:val="ListParagraph"/>
        <w:rPr>
          <w:b/>
          <w:sz w:val="24"/>
          <w:szCs w:val="24"/>
        </w:rPr>
      </w:pPr>
    </w:p>
    <w:p w:rsidR="009F6693" w:rsidRPr="008C6B2D" w:rsidRDefault="009F6693" w:rsidP="00214A30">
      <w:pPr>
        <w:pStyle w:val="Heading2"/>
      </w:pPr>
      <w:bookmarkStart w:id="2" w:name="_Toc437201220"/>
      <w:r w:rsidRPr="008C6B2D">
        <w:t>Game Play Mechanics</w:t>
      </w:r>
      <w:bookmarkEnd w:id="2"/>
    </w:p>
    <w:p w:rsidR="00686D09" w:rsidRPr="00BF4089" w:rsidRDefault="00BF4089" w:rsidP="00686D0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proofErr w:type="gramStart"/>
      <w:r w:rsidRPr="00BF4089">
        <w:rPr>
          <w:i/>
          <w:sz w:val="24"/>
          <w:szCs w:val="24"/>
        </w:rPr>
        <w:t>how</w:t>
      </w:r>
      <w:proofErr w:type="gramEnd"/>
      <w:r w:rsidRPr="00BF4089">
        <w:rPr>
          <w:i/>
          <w:sz w:val="24"/>
          <w:szCs w:val="24"/>
        </w:rPr>
        <w:t xml:space="preserve"> does your game work?)</w:t>
      </w:r>
    </w:p>
    <w:p w:rsidR="00686D09" w:rsidRPr="0044059F" w:rsidRDefault="0044059F" w:rsidP="00C951FD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You have vertical movement of your ship within the </w:t>
      </w:r>
      <w:r w:rsidR="000E212A">
        <w:rPr>
          <w:sz w:val="24"/>
          <w:szCs w:val="24"/>
        </w:rPr>
        <w:t>canvas</w:t>
      </w:r>
      <w:r w:rsidR="0067033D">
        <w:rPr>
          <w:sz w:val="24"/>
          <w:szCs w:val="24"/>
        </w:rPr>
        <w:t xml:space="preserve">. The player can pick up the </w:t>
      </w:r>
      <w:r w:rsidR="00D12BFF">
        <w:rPr>
          <w:sz w:val="24"/>
          <w:szCs w:val="24"/>
        </w:rPr>
        <w:t>fusion cores and loose element</w:t>
      </w:r>
      <w:r w:rsidR="00EE6BB6">
        <w:rPr>
          <w:sz w:val="24"/>
          <w:szCs w:val="24"/>
        </w:rPr>
        <w:t>s</w:t>
      </w:r>
      <w:r w:rsidR="0067033D">
        <w:rPr>
          <w:sz w:val="24"/>
          <w:szCs w:val="24"/>
        </w:rPr>
        <w:t xml:space="preserve"> simply by having the ship</w:t>
      </w:r>
      <w:r w:rsidR="00330756">
        <w:rPr>
          <w:sz w:val="24"/>
          <w:szCs w:val="24"/>
        </w:rPr>
        <w:t xml:space="preserve"> </w:t>
      </w:r>
      <w:r w:rsidR="00FB2571">
        <w:rPr>
          <w:sz w:val="24"/>
          <w:szCs w:val="24"/>
        </w:rPr>
        <w:t xml:space="preserve">make contact </w:t>
      </w:r>
      <w:r w:rsidR="00E34DCF">
        <w:rPr>
          <w:sz w:val="24"/>
          <w:szCs w:val="24"/>
        </w:rPr>
        <w:t>with them.</w:t>
      </w:r>
      <w:r w:rsidR="004E6000">
        <w:rPr>
          <w:sz w:val="24"/>
          <w:szCs w:val="24"/>
        </w:rPr>
        <w:t xml:space="preserve"> </w:t>
      </w:r>
      <w:r w:rsidR="00E75991">
        <w:rPr>
          <w:sz w:val="24"/>
          <w:szCs w:val="24"/>
        </w:rPr>
        <w:t>When t</w:t>
      </w:r>
      <w:r w:rsidR="004E6000">
        <w:rPr>
          <w:sz w:val="24"/>
          <w:szCs w:val="24"/>
        </w:rPr>
        <w:t xml:space="preserve">he ship </w:t>
      </w:r>
      <w:r w:rsidR="00E75991">
        <w:rPr>
          <w:sz w:val="24"/>
          <w:szCs w:val="24"/>
        </w:rPr>
        <w:t>encounters</w:t>
      </w:r>
      <w:r w:rsidR="004E6000">
        <w:rPr>
          <w:sz w:val="24"/>
          <w:szCs w:val="24"/>
        </w:rPr>
        <w:t xml:space="preserve"> the </w:t>
      </w:r>
      <w:r w:rsidR="00EE6BB6">
        <w:rPr>
          <w:sz w:val="24"/>
          <w:szCs w:val="24"/>
        </w:rPr>
        <w:t>enemy</w:t>
      </w:r>
      <w:r w:rsidR="001276A0">
        <w:rPr>
          <w:sz w:val="24"/>
          <w:szCs w:val="24"/>
        </w:rPr>
        <w:t xml:space="preserve"> or enemy fire</w:t>
      </w:r>
      <w:r w:rsidR="00EE6BB6">
        <w:rPr>
          <w:sz w:val="24"/>
          <w:szCs w:val="24"/>
        </w:rPr>
        <w:t>,</w:t>
      </w:r>
      <w:r w:rsidR="004E6000">
        <w:rPr>
          <w:sz w:val="24"/>
          <w:szCs w:val="24"/>
        </w:rPr>
        <w:t xml:space="preserve"> </w:t>
      </w:r>
      <w:r w:rsidR="00E75991">
        <w:rPr>
          <w:sz w:val="24"/>
          <w:szCs w:val="24"/>
        </w:rPr>
        <w:t xml:space="preserve">it </w:t>
      </w:r>
      <w:r w:rsidR="008628CE">
        <w:rPr>
          <w:sz w:val="24"/>
          <w:szCs w:val="24"/>
        </w:rPr>
        <w:t>warrants losing one or two lives depending on the enemy.</w:t>
      </w:r>
    </w:p>
    <w:p w:rsidR="00BF4089" w:rsidRPr="00BF4089" w:rsidRDefault="009F6693" w:rsidP="00214A30">
      <w:pPr>
        <w:pStyle w:val="Heading2"/>
        <w:rPr>
          <w:i/>
        </w:rPr>
      </w:pPr>
      <w:bookmarkStart w:id="3" w:name="_Toc437201221"/>
      <w:r w:rsidRPr="008C6B2D">
        <w:t>Camera</w:t>
      </w:r>
      <w:bookmarkEnd w:id="3"/>
      <w:r w:rsidR="003E1D34">
        <w:t xml:space="preserve"> </w:t>
      </w:r>
    </w:p>
    <w:p w:rsidR="009F6693" w:rsidRPr="00BF4089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(Point of View)</w:t>
      </w:r>
    </w:p>
    <w:p w:rsidR="00AD1872" w:rsidRPr="00063A1F" w:rsidRDefault="00063A1F" w:rsidP="001276A0">
      <w:pPr>
        <w:ind w:left="720"/>
        <w:rPr>
          <w:sz w:val="24"/>
          <w:szCs w:val="24"/>
        </w:rPr>
      </w:pPr>
      <w:r>
        <w:rPr>
          <w:sz w:val="24"/>
          <w:szCs w:val="24"/>
        </w:rPr>
        <w:t>2-Dimensional, flat. Camera</w:t>
      </w:r>
      <w:r w:rsidR="00D744AA">
        <w:rPr>
          <w:sz w:val="24"/>
          <w:szCs w:val="24"/>
        </w:rPr>
        <w:t xml:space="preserve"> does not move</w:t>
      </w:r>
      <w:r w:rsidR="008628CE">
        <w:rPr>
          <w:sz w:val="24"/>
          <w:szCs w:val="24"/>
        </w:rPr>
        <w:t xml:space="preserve"> but</w:t>
      </w:r>
      <w:r w:rsidR="00D744AA">
        <w:rPr>
          <w:sz w:val="24"/>
          <w:szCs w:val="24"/>
        </w:rPr>
        <w:t xml:space="preserve"> the </w:t>
      </w:r>
      <w:r w:rsidR="001276A0">
        <w:rPr>
          <w:sz w:val="24"/>
          <w:szCs w:val="24"/>
        </w:rPr>
        <w:t>background</w:t>
      </w:r>
      <w:r w:rsidR="00D744AA">
        <w:rPr>
          <w:sz w:val="24"/>
          <w:szCs w:val="24"/>
        </w:rPr>
        <w:t xml:space="preserve"> image</w:t>
      </w:r>
      <w:r>
        <w:rPr>
          <w:sz w:val="24"/>
          <w:szCs w:val="24"/>
        </w:rPr>
        <w:t xml:space="preserve"> scrolls</w:t>
      </w:r>
      <w:r w:rsidR="005901AC">
        <w:rPr>
          <w:sz w:val="24"/>
          <w:szCs w:val="24"/>
        </w:rPr>
        <w:t xml:space="preserve"> </w:t>
      </w:r>
      <w:r w:rsidR="001B3792">
        <w:rPr>
          <w:sz w:val="24"/>
          <w:szCs w:val="24"/>
        </w:rPr>
        <w:t xml:space="preserve">left </w:t>
      </w:r>
      <w:r w:rsidR="005901AC">
        <w:rPr>
          <w:sz w:val="24"/>
          <w:szCs w:val="24"/>
        </w:rPr>
        <w:t>and resets to</w:t>
      </w:r>
      <w:r w:rsidR="006A30C4">
        <w:rPr>
          <w:sz w:val="24"/>
          <w:szCs w:val="24"/>
        </w:rPr>
        <w:t xml:space="preserve"> project</w:t>
      </w:r>
      <w:r w:rsidR="00F35058">
        <w:rPr>
          <w:sz w:val="24"/>
          <w:szCs w:val="24"/>
        </w:rPr>
        <w:t xml:space="preserve"> a constant, moving </w:t>
      </w:r>
      <w:r w:rsidR="001276A0">
        <w:rPr>
          <w:sz w:val="24"/>
          <w:szCs w:val="24"/>
        </w:rPr>
        <w:t>terrain.</w:t>
      </w:r>
    </w:p>
    <w:p w:rsidR="00BF4089" w:rsidRDefault="009F6693" w:rsidP="00214A30">
      <w:pPr>
        <w:pStyle w:val="Heading2"/>
      </w:pPr>
      <w:bookmarkStart w:id="4" w:name="_Toc437201222"/>
      <w:r w:rsidRPr="008C6B2D">
        <w:t>Controls</w:t>
      </w:r>
      <w:bookmarkEnd w:id="4"/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(Which keys does your game use? Does it use the mouse or a joystick?)</w:t>
      </w:r>
    </w:p>
    <w:p w:rsidR="0013705E" w:rsidRPr="009E6974" w:rsidRDefault="00AD1872" w:rsidP="00214A3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vertical movement of the ship </w:t>
      </w:r>
      <w:proofErr w:type="gramStart"/>
      <w:r>
        <w:rPr>
          <w:sz w:val="24"/>
          <w:szCs w:val="24"/>
        </w:rPr>
        <w:t>is attached</w:t>
      </w:r>
      <w:proofErr w:type="gramEnd"/>
      <w:r>
        <w:rPr>
          <w:sz w:val="24"/>
          <w:szCs w:val="24"/>
        </w:rPr>
        <w:t xml:space="preserve"> to the </w:t>
      </w:r>
      <w:r w:rsidR="00594144">
        <w:rPr>
          <w:sz w:val="24"/>
          <w:szCs w:val="24"/>
        </w:rPr>
        <w:t xml:space="preserve">vertical </w:t>
      </w:r>
      <w:r>
        <w:rPr>
          <w:sz w:val="24"/>
          <w:szCs w:val="24"/>
        </w:rPr>
        <w:t>movement of the mouse</w:t>
      </w:r>
      <w:r w:rsidR="00E323C5">
        <w:rPr>
          <w:sz w:val="24"/>
          <w:szCs w:val="24"/>
        </w:rPr>
        <w:t>, having movement as sensitive as your reflexes with the mouse. If incorporated</w:t>
      </w:r>
      <w:r w:rsidR="004E2F6E">
        <w:rPr>
          <w:sz w:val="24"/>
          <w:szCs w:val="24"/>
        </w:rPr>
        <w:t xml:space="preserve">, the shooting mechanic </w:t>
      </w:r>
      <w:proofErr w:type="gramStart"/>
      <w:r w:rsidR="00594144">
        <w:rPr>
          <w:sz w:val="24"/>
          <w:szCs w:val="24"/>
        </w:rPr>
        <w:t>is</w:t>
      </w:r>
      <w:r w:rsidR="004E2F6E">
        <w:rPr>
          <w:sz w:val="24"/>
          <w:szCs w:val="24"/>
        </w:rPr>
        <w:t xml:space="preserve"> mapped</w:t>
      </w:r>
      <w:proofErr w:type="gramEnd"/>
      <w:r w:rsidR="004E2F6E">
        <w:rPr>
          <w:sz w:val="24"/>
          <w:szCs w:val="24"/>
        </w:rPr>
        <w:t xml:space="preserve"> to the left mouse click</w:t>
      </w:r>
      <w:r w:rsidR="000E7B57">
        <w:rPr>
          <w:sz w:val="24"/>
          <w:szCs w:val="24"/>
        </w:rPr>
        <w:t>.</w:t>
      </w:r>
    </w:p>
    <w:p w:rsidR="009F6693" w:rsidRDefault="009F6693" w:rsidP="00214A30">
      <w:pPr>
        <w:pStyle w:val="Heading2"/>
      </w:pPr>
      <w:bookmarkStart w:id="5" w:name="_Toc437201223"/>
      <w:r w:rsidRPr="008C6B2D">
        <w:t>Interface</w:t>
      </w:r>
      <w:r w:rsidR="00D668E0">
        <w:t xml:space="preserve"> Sketch</w:t>
      </w:r>
      <w:bookmarkEnd w:id="5"/>
    </w:p>
    <w:p w:rsidR="00B10F1F" w:rsidRDefault="00BF4089" w:rsidP="005D0ED6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</w:p>
    <w:p w:rsidR="005D0ED6" w:rsidRPr="005D0ED6" w:rsidRDefault="005D0ED6" w:rsidP="005D0ED6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Menu</w:t>
      </w:r>
    </w:p>
    <w:p w:rsidR="00B10F1F" w:rsidRDefault="00921FED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4177862" cy="3213740"/>
            <wp:effectExtent l="0" t="0" r="0" b="5715"/>
            <wp:docPr id="2" name="Picture 2" descr="C:\Users\Jason\Pictures\Voyage of Outlaws\menu 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Pictures\Voyage of Outlaws\menu screen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908" cy="322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ED6" w:rsidRPr="005D0ED6" w:rsidRDefault="005D0ED6" w:rsidP="00686D09">
      <w:pPr>
        <w:rPr>
          <w:i/>
          <w:sz w:val="24"/>
          <w:szCs w:val="24"/>
        </w:rPr>
      </w:pPr>
      <w:r w:rsidRPr="005D0ED6">
        <w:rPr>
          <w:i/>
          <w:sz w:val="24"/>
          <w:szCs w:val="24"/>
        </w:rPr>
        <w:t>Level 1</w:t>
      </w:r>
    </w:p>
    <w:p w:rsidR="00921FED" w:rsidRDefault="00921FED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4208900" cy="3137338"/>
            <wp:effectExtent l="0" t="0" r="1270" b="6350"/>
            <wp:docPr id="4" name="Picture 4" descr="C:\Users\Jason\Pictures\Voyage of Outlaws\lev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son\Pictures\Voyage of Outlaws\level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00" cy="324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ED6" w:rsidRDefault="005D0ED6" w:rsidP="00686D09">
      <w:pPr>
        <w:rPr>
          <w:b/>
          <w:sz w:val="24"/>
          <w:szCs w:val="24"/>
        </w:rPr>
      </w:pPr>
    </w:p>
    <w:p w:rsidR="005D0ED6" w:rsidRPr="005D0ED6" w:rsidRDefault="005D0ED6" w:rsidP="00686D09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Level </w:t>
      </w:r>
      <w:proofErr w:type="gramStart"/>
      <w:r>
        <w:rPr>
          <w:i/>
          <w:sz w:val="24"/>
          <w:szCs w:val="24"/>
        </w:rPr>
        <w:t>2</w:t>
      </w:r>
      <w:proofErr w:type="gramEnd"/>
    </w:p>
    <w:p w:rsidR="005D0ED6" w:rsidRDefault="005D0ED6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4272455" cy="3263681"/>
            <wp:effectExtent l="0" t="0" r="0" b="0"/>
            <wp:docPr id="6" name="Picture 6" descr="C:\Users\Jason\Pictures\Voyage of Outlaws\lev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son\Pictures\Voyage of Outlaws\level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583" cy="327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ED6" w:rsidRPr="005136A3" w:rsidRDefault="005136A3" w:rsidP="00686D09">
      <w:pPr>
        <w:rPr>
          <w:i/>
          <w:sz w:val="24"/>
          <w:szCs w:val="24"/>
        </w:rPr>
      </w:pPr>
      <w:r w:rsidRPr="005136A3">
        <w:rPr>
          <w:i/>
          <w:sz w:val="24"/>
          <w:szCs w:val="24"/>
        </w:rPr>
        <w:t xml:space="preserve">Level </w:t>
      </w:r>
      <w:proofErr w:type="gramStart"/>
      <w:r w:rsidRPr="005136A3">
        <w:rPr>
          <w:i/>
          <w:sz w:val="24"/>
          <w:szCs w:val="24"/>
        </w:rPr>
        <w:t>3</w:t>
      </w:r>
      <w:proofErr w:type="gramEnd"/>
    </w:p>
    <w:p w:rsidR="005D0ED6" w:rsidRDefault="005D0ED6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4257704" cy="3184635"/>
            <wp:effectExtent l="0" t="0" r="0" b="0"/>
            <wp:docPr id="7" name="Picture 7" descr="C:\Users\Jason\Pictures\Voyage of Outlaws\leve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son\Pictures\Voyage of Outlaws\level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739" cy="319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A3" w:rsidRDefault="005136A3" w:rsidP="00686D09">
      <w:pPr>
        <w:rPr>
          <w:b/>
          <w:sz w:val="24"/>
          <w:szCs w:val="24"/>
        </w:rPr>
      </w:pPr>
    </w:p>
    <w:p w:rsidR="005136A3" w:rsidRDefault="005136A3" w:rsidP="00686D09">
      <w:pPr>
        <w:rPr>
          <w:b/>
          <w:sz w:val="24"/>
          <w:szCs w:val="24"/>
        </w:rPr>
      </w:pPr>
    </w:p>
    <w:p w:rsidR="005136A3" w:rsidRDefault="005136A3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>Win Screen</w:t>
      </w:r>
    </w:p>
    <w:p w:rsidR="005D0ED6" w:rsidRDefault="005136A3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4445876" cy="3325382"/>
            <wp:effectExtent l="0" t="0" r="0" b="8890"/>
            <wp:docPr id="8" name="Picture 8" descr="C:\Users\Jason\Pictures\Voyage of Outlaws\win 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son\Pictures\Voyage of Outlaws\win scree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436" cy="333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A3" w:rsidRDefault="005136A3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Win Screen – If you never </w:t>
      </w:r>
      <w:proofErr w:type="gramStart"/>
      <w:r>
        <w:rPr>
          <w:b/>
          <w:sz w:val="24"/>
          <w:szCs w:val="24"/>
        </w:rPr>
        <w:t>got</w:t>
      </w:r>
      <w:proofErr w:type="gramEnd"/>
      <w:r>
        <w:rPr>
          <w:b/>
          <w:sz w:val="24"/>
          <w:szCs w:val="24"/>
        </w:rPr>
        <w:t xml:space="preserve"> hit throughout the </w:t>
      </w:r>
      <w:proofErr w:type="spellStart"/>
      <w:r>
        <w:rPr>
          <w:b/>
          <w:sz w:val="24"/>
          <w:szCs w:val="24"/>
        </w:rPr>
        <w:t>playthrough</w:t>
      </w:r>
      <w:proofErr w:type="spellEnd"/>
    </w:p>
    <w:p w:rsidR="005136A3" w:rsidRDefault="005136A3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4431004" cy="3279227"/>
            <wp:effectExtent l="0" t="0" r="8255" b="0"/>
            <wp:docPr id="9" name="Picture 9" descr="C:\Users\Jason\Pictures\Voyage of Outlaws\Flawless 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son\Pictures\Voyage of Outlaws\Flawless W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19" cy="328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A3" w:rsidRDefault="005136A3" w:rsidP="00686D09">
      <w:pPr>
        <w:rPr>
          <w:b/>
          <w:sz w:val="24"/>
          <w:szCs w:val="24"/>
        </w:rPr>
      </w:pPr>
    </w:p>
    <w:p w:rsidR="00EC0EA1" w:rsidRDefault="00EC0EA1" w:rsidP="00686D09">
      <w:pPr>
        <w:rPr>
          <w:b/>
          <w:sz w:val="24"/>
          <w:szCs w:val="24"/>
        </w:rPr>
      </w:pPr>
    </w:p>
    <w:p w:rsidR="00EC0EA1" w:rsidRDefault="00EC0EA1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>Game Over</w:t>
      </w:r>
    </w:p>
    <w:p w:rsidR="005136A3" w:rsidRDefault="005136A3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4603309" cy="3358055"/>
            <wp:effectExtent l="0" t="0" r="6985" b="0"/>
            <wp:docPr id="10" name="Picture 10" descr="C:\Users\Jason\Pictures\Voyage of Outlaws\Game over 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son\Pictures\Voyage of Outlaws\Game over screen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11" cy="336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12A" w:rsidRPr="00D5712A" w:rsidRDefault="00D5712A" w:rsidP="00214A30">
      <w:pPr>
        <w:pStyle w:val="Heading2"/>
      </w:pPr>
      <w:bookmarkStart w:id="6" w:name="_Toc437201224"/>
      <w:r w:rsidRPr="00D5712A">
        <w:t>Levels</w:t>
      </w:r>
      <w:bookmarkEnd w:id="6"/>
      <w:r w:rsidRPr="00D5712A">
        <w:t xml:space="preserve"> </w:t>
      </w:r>
    </w:p>
    <w:p w:rsidR="00D5712A" w:rsidRPr="00264068" w:rsidRDefault="00D5712A" w:rsidP="00D5712A">
      <w:pPr>
        <w:pStyle w:val="ListParagraph"/>
        <w:rPr>
          <w:sz w:val="24"/>
          <w:szCs w:val="24"/>
        </w:rPr>
      </w:pPr>
      <w:r w:rsidRPr="00264068">
        <w:rPr>
          <w:sz w:val="24"/>
          <w:szCs w:val="24"/>
        </w:rPr>
        <w:t xml:space="preserve">Level </w:t>
      </w:r>
      <w:proofErr w:type="gramStart"/>
      <w:r w:rsidRPr="00264068">
        <w:rPr>
          <w:sz w:val="24"/>
          <w:szCs w:val="24"/>
        </w:rPr>
        <w:t>1</w:t>
      </w:r>
      <w:proofErr w:type="gramEnd"/>
      <w:r w:rsidRPr="00264068">
        <w:rPr>
          <w:sz w:val="24"/>
          <w:szCs w:val="24"/>
        </w:rPr>
        <w:t xml:space="preserve"> – Desert</w:t>
      </w:r>
      <w:r>
        <w:rPr>
          <w:sz w:val="24"/>
          <w:szCs w:val="24"/>
        </w:rPr>
        <w:t xml:space="preserve"> Planet of </w:t>
      </w:r>
      <w:proofErr w:type="spellStart"/>
      <w:r>
        <w:rPr>
          <w:sz w:val="24"/>
          <w:szCs w:val="24"/>
        </w:rPr>
        <w:t>K’troth</w:t>
      </w:r>
      <w:proofErr w:type="spellEnd"/>
      <w:r w:rsidRPr="00264068">
        <w:rPr>
          <w:sz w:val="24"/>
          <w:szCs w:val="24"/>
        </w:rPr>
        <w:t xml:space="preserve"> with </w:t>
      </w:r>
      <w:r>
        <w:rPr>
          <w:sz w:val="24"/>
          <w:szCs w:val="24"/>
        </w:rPr>
        <w:t>Patrol Ships trying to apprehend a loose convict</w:t>
      </w:r>
    </w:p>
    <w:p w:rsidR="00D5712A" w:rsidRDefault="00D5712A" w:rsidP="00D5712A">
      <w:pPr>
        <w:pStyle w:val="ListParagraph"/>
        <w:rPr>
          <w:sz w:val="24"/>
          <w:szCs w:val="24"/>
        </w:rPr>
      </w:pPr>
      <w:r w:rsidRPr="00264068">
        <w:rPr>
          <w:sz w:val="24"/>
          <w:szCs w:val="24"/>
        </w:rPr>
        <w:t xml:space="preserve">Level </w:t>
      </w:r>
      <w:proofErr w:type="gramStart"/>
      <w:r w:rsidRPr="00264068">
        <w:rPr>
          <w:sz w:val="24"/>
          <w:szCs w:val="24"/>
        </w:rPr>
        <w:t>2</w:t>
      </w:r>
      <w:proofErr w:type="gramEnd"/>
      <w:r w:rsidRPr="00264068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Forest Eco-Sphere – Uncharted Planet 281-KB – Bounty Hunter Ships and Federacy Ships</w:t>
      </w:r>
    </w:p>
    <w:p w:rsidR="00D5712A" w:rsidRPr="00214A30" w:rsidRDefault="00D5712A" w:rsidP="00214A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Level 3 – </w:t>
      </w:r>
      <w:r w:rsidR="00EC0EA1">
        <w:rPr>
          <w:sz w:val="24"/>
          <w:szCs w:val="24"/>
        </w:rPr>
        <w:t xml:space="preserve">Edge of Galactic Federacy </w:t>
      </w:r>
      <w:r>
        <w:rPr>
          <w:sz w:val="24"/>
          <w:szCs w:val="24"/>
        </w:rPr>
        <w:t>Space –</w:t>
      </w:r>
      <w:r w:rsidR="00EC0EA1">
        <w:rPr>
          <w:sz w:val="24"/>
          <w:szCs w:val="24"/>
        </w:rPr>
        <w:t xml:space="preserve"> </w:t>
      </w:r>
      <w:r>
        <w:rPr>
          <w:sz w:val="24"/>
          <w:szCs w:val="24"/>
        </w:rPr>
        <w:t>Galactic Federacy Military War Ships</w:t>
      </w:r>
    </w:p>
    <w:p w:rsidR="00D5712A" w:rsidRPr="00264068" w:rsidRDefault="00D5712A" w:rsidP="00D5712A">
      <w:pPr>
        <w:pStyle w:val="ListParagraph"/>
        <w:rPr>
          <w:sz w:val="24"/>
          <w:szCs w:val="24"/>
        </w:rPr>
      </w:pPr>
    </w:p>
    <w:p w:rsidR="00D5712A" w:rsidRPr="00264068" w:rsidRDefault="00D5712A" w:rsidP="00214A30">
      <w:pPr>
        <w:pStyle w:val="Heading2"/>
      </w:pPr>
      <w:bookmarkStart w:id="7" w:name="_Toc437201225"/>
      <w:r w:rsidRPr="00264068">
        <w:t>Enemies</w:t>
      </w:r>
      <w:bookmarkEnd w:id="7"/>
    </w:p>
    <w:p w:rsidR="00783F4D" w:rsidRPr="00783F4D" w:rsidRDefault="00783F4D" w:rsidP="00783F4D">
      <w:pPr>
        <w:pStyle w:val="Heading2"/>
        <w:ind w:firstLine="720"/>
        <w:rPr>
          <w:rFonts w:asciiTheme="minorHAnsi" w:eastAsiaTheme="minorEastAsia" w:hAnsiTheme="minorHAnsi" w:cstheme="minorBidi"/>
          <w:b/>
          <w:color w:val="auto"/>
          <w:sz w:val="24"/>
          <w:szCs w:val="24"/>
        </w:rPr>
      </w:pPr>
      <w:bookmarkStart w:id="8" w:name="_Toc437201226"/>
      <w:r w:rsidRPr="00783F4D">
        <w:rPr>
          <w:rFonts w:asciiTheme="minorHAnsi" w:eastAsiaTheme="minorEastAsia" w:hAnsiTheme="minorHAnsi" w:cstheme="minorBidi"/>
          <w:b/>
          <w:color w:val="auto"/>
          <w:sz w:val="24"/>
          <w:szCs w:val="24"/>
        </w:rPr>
        <w:t>Patrol Ships – LvL1, takes 1 Life Upon impact</w:t>
      </w:r>
    </w:p>
    <w:p w:rsidR="00783F4D" w:rsidRPr="00783F4D" w:rsidRDefault="00783F4D" w:rsidP="00783F4D">
      <w:pPr>
        <w:pStyle w:val="Heading2"/>
        <w:ind w:firstLine="720"/>
        <w:rPr>
          <w:rFonts w:asciiTheme="minorHAnsi" w:eastAsiaTheme="minorEastAsia" w:hAnsiTheme="minorHAnsi" w:cstheme="minorBidi"/>
          <w:b/>
          <w:color w:val="auto"/>
          <w:sz w:val="24"/>
          <w:szCs w:val="24"/>
        </w:rPr>
      </w:pPr>
      <w:r w:rsidRPr="00783F4D">
        <w:rPr>
          <w:rFonts w:asciiTheme="minorHAnsi" w:eastAsiaTheme="minorEastAsia" w:hAnsiTheme="minorHAnsi" w:cstheme="minorBidi"/>
          <w:b/>
          <w:color w:val="auto"/>
          <w:sz w:val="24"/>
          <w:szCs w:val="24"/>
        </w:rPr>
        <w:t>Bounty Hunters – LvL2, faster, takes 1 Life</w:t>
      </w:r>
    </w:p>
    <w:p w:rsidR="00783F4D" w:rsidRPr="00783F4D" w:rsidRDefault="00783F4D" w:rsidP="00783F4D">
      <w:pPr>
        <w:pStyle w:val="Heading2"/>
        <w:ind w:firstLine="720"/>
        <w:rPr>
          <w:rFonts w:asciiTheme="minorHAnsi" w:eastAsiaTheme="minorEastAsia" w:hAnsiTheme="minorHAnsi" w:cstheme="minorBidi"/>
          <w:b/>
          <w:color w:val="auto"/>
          <w:sz w:val="24"/>
          <w:szCs w:val="24"/>
        </w:rPr>
      </w:pPr>
      <w:r w:rsidRPr="00783F4D">
        <w:rPr>
          <w:rFonts w:asciiTheme="minorHAnsi" w:eastAsiaTheme="minorEastAsia" w:hAnsiTheme="minorHAnsi" w:cstheme="minorBidi"/>
          <w:b/>
          <w:color w:val="auto"/>
          <w:sz w:val="24"/>
          <w:szCs w:val="24"/>
        </w:rPr>
        <w:t>Federacy Ships – LvL2, Slower, but takes 2 Lives</w:t>
      </w:r>
    </w:p>
    <w:p w:rsidR="00783F4D" w:rsidRDefault="00783F4D" w:rsidP="00783F4D">
      <w:pPr>
        <w:pStyle w:val="Heading2"/>
        <w:ind w:firstLine="720"/>
        <w:rPr>
          <w:rFonts w:asciiTheme="minorHAnsi" w:eastAsiaTheme="minorEastAsia" w:hAnsiTheme="minorHAnsi" w:cstheme="minorBidi"/>
          <w:b/>
          <w:color w:val="auto"/>
          <w:sz w:val="24"/>
          <w:szCs w:val="24"/>
        </w:rPr>
      </w:pPr>
      <w:r w:rsidRPr="00783F4D">
        <w:rPr>
          <w:rFonts w:asciiTheme="minorHAnsi" w:eastAsiaTheme="minorEastAsia" w:hAnsiTheme="minorHAnsi" w:cstheme="minorBidi"/>
          <w:b/>
          <w:color w:val="auto"/>
          <w:sz w:val="24"/>
          <w:szCs w:val="24"/>
        </w:rPr>
        <w:t>Galactic Fed. Military Warships – LvL3, larger on Screen, fast, takes 2 lives upon impact</w:t>
      </w:r>
    </w:p>
    <w:p w:rsidR="00783F4D" w:rsidRDefault="00783F4D" w:rsidP="00783F4D">
      <w:pPr>
        <w:pStyle w:val="Heading2"/>
        <w:rPr>
          <w:rFonts w:asciiTheme="minorHAnsi" w:eastAsiaTheme="minorEastAsia" w:hAnsiTheme="minorHAnsi" w:cstheme="minorBidi"/>
          <w:b/>
          <w:color w:val="auto"/>
          <w:sz w:val="24"/>
          <w:szCs w:val="24"/>
        </w:rPr>
      </w:pPr>
    </w:p>
    <w:p w:rsidR="00D5712A" w:rsidRPr="000009F3" w:rsidRDefault="00D5712A" w:rsidP="00783F4D">
      <w:pPr>
        <w:pStyle w:val="Heading2"/>
      </w:pPr>
      <w:r w:rsidRPr="000009F3">
        <w:t>Weapons</w:t>
      </w:r>
      <w:bookmarkEnd w:id="8"/>
    </w:p>
    <w:p w:rsidR="00D5712A" w:rsidRDefault="000009F3" w:rsidP="000009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Standard green blast, can upgrade to a longer one that goes through enemy in its path.</w:t>
      </w:r>
    </w:p>
    <w:p w:rsidR="000009F3" w:rsidRDefault="000009F3" w:rsidP="000009F3">
      <w:pPr>
        <w:pStyle w:val="ListParagraph"/>
        <w:rPr>
          <w:sz w:val="24"/>
          <w:szCs w:val="24"/>
        </w:rPr>
      </w:pPr>
    </w:p>
    <w:p w:rsidR="003E57CE" w:rsidRDefault="003E57CE" w:rsidP="000009F3">
      <w:pPr>
        <w:pStyle w:val="ListParagraph"/>
        <w:rPr>
          <w:sz w:val="24"/>
          <w:szCs w:val="24"/>
        </w:rPr>
      </w:pPr>
    </w:p>
    <w:p w:rsidR="003E57CE" w:rsidRDefault="003E57CE" w:rsidP="000009F3">
      <w:pPr>
        <w:pStyle w:val="ListParagraph"/>
        <w:rPr>
          <w:sz w:val="24"/>
          <w:szCs w:val="24"/>
        </w:rPr>
      </w:pPr>
    </w:p>
    <w:p w:rsidR="003E57CE" w:rsidRDefault="003E57CE" w:rsidP="000009F3">
      <w:pPr>
        <w:pStyle w:val="ListParagraph"/>
        <w:rPr>
          <w:sz w:val="24"/>
          <w:szCs w:val="24"/>
        </w:rPr>
      </w:pPr>
    </w:p>
    <w:p w:rsidR="003E57CE" w:rsidRPr="000009F3" w:rsidRDefault="003E57CE" w:rsidP="000009F3">
      <w:pPr>
        <w:pStyle w:val="ListParagraph"/>
        <w:rPr>
          <w:sz w:val="24"/>
          <w:szCs w:val="24"/>
        </w:rPr>
      </w:pPr>
    </w:p>
    <w:p w:rsidR="007D5196" w:rsidRPr="0002668A" w:rsidRDefault="00D5712A" w:rsidP="0002668A">
      <w:pPr>
        <w:pStyle w:val="Heading2"/>
      </w:pPr>
      <w:bookmarkStart w:id="9" w:name="_Toc437201227"/>
      <w:r w:rsidRPr="00264068">
        <w:lastRenderedPageBreak/>
        <w:t>Scoring</w:t>
      </w:r>
      <w:bookmarkEnd w:id="9"/>
    </w:p>
    <w:p w:rsidR="003E57CE" w:rsidRPr="003E57CE" w:rsidRDefault="007D5196" w:rsidP="003E57CE">
      <w:pPr>
        <w:pStyle w:val="ListParagraph"/>
        <w:rPr>
          <w:b/>
          <w:sz w:val="24"/>
          <w:szCs w:val="24"/>
          <w:u w:val="single"/>
        </w:rPr>
      </w:pPr>
      <w:r w:rsidRPr="00701B62">
        <w:rPr>
          <w:b/>
          <w:sz w:val="24"/>
          <w:szCs w:val="24"/>
          <w:u w:val="single"/>
        </w:rPr>
        <w:t>Pickups</w:t>
      </w:r>
    </w:p>
    <w:p w:rsidR="007D5196" w:rsidRDefault="009E12E1" w:rsidP="003E57C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Concentrated Uranium (+</w:t>
      </w:r>
      <w:r w:rsidR="007D5196">
        <w:rPr>
          <w:sz w:val="24"/>
          <w:szCs w:val="24"/>
        </w:rPr>
        <w:t>10</w:t>
      </w:r>
      <w:r>
        <w:rPr>
          <w:sz w:val="24"/>
          <w:szCs w:val="24"/>
        </w:rPr>
        <w:t>)</w:t>
      </w:r>
    </w:p>
    <w:p w:rsidR="00CB446B" w:rsidRDefault="007D5196" w:rsidP="003E57C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Pure </w:t>
      </w:r>
      <w:proofErr w:type="spellStart"/>
      <w:r>
        <w:rPr>
          <w:sz w:val="24"/>
          <w:szCs w:val="24"/>
        </w:rPr>
        <w:t>Lithodite</w:t>
      </w:r>
      <w:proofErr w:type="spellEnd"/>
      <w:r>
        <w:rPr>
          <w:sz w:val="24"/>
          <w:szCs w:val="24"/>
        </w:rPr>
        <w:t xml:space="preserve">  </w:t>
      </w:r>
      <w:r w:rsidR="009E12E1">
        <w:rPr>
          <w:sz w:val="24"/>
          <w:szCs w:val="24"/>
        </w:rPr>
        <w:t>(</w:t>
      </w:r>
      <w:r>
        <w:rPr>
          <w:sz w:val="24"/>
          <w:szCs w:val="24"/>
        </w:rPr>
        <w:t>+30</w:t>
      </w:r>
      <w:r w:rsidR="009E12E1">
        <w:rPr>
          <w:sz w:val="24"/>
          <w:szCs w:val="24"/>
        </w:rPr>
        <w:t>)</w:t>
      </w:r>
    </w:p>
    <w:p w:rsidR="009E12E1" w:rsidRPr="00214A30" w:rsidRDefault="00CB446B" w:rsidP="003E57C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Solid Dark Matter </w:t>
      </w:r>
      <w:r w:rsidR="009E12E1">
        <w:rPr>
          <w:sz w:val="24"/>
          <w:szCs w:val="24"/>
        </w:rPr>
        <w:t>(+50)</w:t>
      </w:r>
    </w:p>
    <w:p w:rsidR="005C2F0F" w:rsidRPr="00D5712A" w:rsidRDefault="009F6693" w:rsidP="00214A30">
      <w:pPr>
        <w:pStyle w:val="Heading2"/>
      </w:pPr>
      <w:bookmarkStart w:id="10" w:name="_Toc437201228"/>
      <w:r w:rsidRPr="00D5712A">
        <w:t xml:space="preserve">Sound </w:t>
      </w:r>
      <w:r w:rsidR="003E1D34" w:rsidRPr="00D5712A">
        <w:t>Index</w:t>
      </w:r>
      <w:bookmarkEnd w:id="10"/>
    </w:p>
    <w:p w:rsidR="005C2F0F" w:rsidRPr="005C2F0F" w:rsidRDefault="005C2F0F" w:rsidP="005C2F0F">
      <w:pPr>
        <w:pStyle w:val="ListParagraph"/>
        <w:spacing w:after="0"/>
        <w:rPr>
          <w:b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sound clips)</w:t>
      </w:r>
    </w:p>
    <w:p w:rsidR="00F77AEA" w:rsidRDefault="003E57CE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4203865" cy="3583724"/>
            <wp:effectExtent l="0" t="0" r="6350" b="0"/>
            <wp:docPr id="11" name="Picture 11" descr="C:\Users\Jason\Pictures\Voyage of Outlaws\music 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son\Pictures\Voyage of Outlaws\music inde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455" cy="360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4750945" cy="2897579"/>
            <wp:effectExtent l="0" t="0" r="0" b="0"/>
            <wp:docPr id="12" name="Picture 12" descr="C:\Users\Jason\Pictures\Voyage of Outlaws\music ind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son\Pictures\Voyage of Outlaws\music index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451" cy="291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CE" w:rsidRPr="008C6B2D" w:rsidRDefault="003E57CE" w:rsidP="00686D09">
      <w:pPr>
        <w:rPr>
          <w:b/>
          <w:sz w:val="24"/>
          <w:szCs w:val="24"/>
        </w:rPr>
      </w:pPr>
    </w:p>
    <w:p w:rsidR="009F6693" w:rsidRDefault="009F6693" w:rsidP="00214A30">
      <w:pPr>
        <w:pStyle w:val="Heading2"/>
      </w:pPr>
      <w:bookmarkStart w:id="11" w:name="_Toc437201229"/>
      <w:r w:rsidRPr="008C6B2D">
        <w:t xml:space="preserve">Story </w:t>
      </w:r>
      <w:r w:rsidR="003E1D34">
        <w:t>Index</w:t>
      </w:r>
      <w:bookmarkEnd w:id="11"/>
    </w:p>
    <w:p w:rsidR="006559C5" w:rsidRPr="00701B62" w:rsidRDefault="00701B62" w:rsidP="00701B6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Wrongfully accused </w:t>
      </w:r>
      <w:r w:rsidR="0033620F">
        <w:rPr>
          <w:sz w:val="24"/>
          <w:szCs w:val="24"/>
        </w:rPr>
        <w:t xml:space="preserve">of </w:t>
      </w:r>
      <w:r>
        <w:rPr>
          <w:sz w:val="24"/>
          <w:szCs w:val="24"/>
        </w:rPr>
        <w:t xml:space="preserve">treason, the Galactic </w:t>
      </w:r>
      <w:r w:rsidR="0033620F">
        <w:rPr>
          <w:sz w:val="24"/>
          <w:szCs w:val="24"/>
        </w:rPr>
        <w:t xml:space="preserve">Federacy locked you in a high imprisonment facility in the desert planet of </w:t>
      </w:r>
      <w:proofErr w:type="spellStart"/>
      <w:r w:rsidR="0033620F">
        <w:rPr>
          <w:sz w:val="24"/>
          <w:szCs w:val="24"/>
        </w:rPr>
        <w:t>K’troth</w:t>
      </w:r>
      <w:proofErr w:type="spellEnd"/>
      <w:r w:rsidR="00F566F5">
        <w:rPr>
          <w:sz w:val="24"/>
          <w:szCs w:val="24"/>
        </w:rPr>
        <w:t xml:space="preserve">, within the edge </w:t>
      </w:r>
      <w:r w:rsidR="0031524E">
        <w:rPr>
          <w:sz w:val="24"/>
          <w:szCs w:val="24"/>
        </w:rPr>
        <w:t xml:space="preserve">of the north part of the galaxy known as </w:t>
      </w:r>
      <w:r w:rsidR="00F566F5">
        <w:rPr>
          <w:sz w:val="24"/>
          <w:szCs w:val="24"/>
        </w:rPr>
        <w:t>Federacy Space</w:t>
      </w:r>
      <w:r w:rsidR="0031524E">
        <w:rPr>
          <w:sz w:val="24"/>
          <w:szCs w:val="24"/>
        </w:rPr>
        <w:t>.</w:t>
      </w:r>
      <w:r w:rsidR="008742A0">
        <w:rPr>
          <w:sz w:val="24"/>
          <w:szCs w:val="24"/>
        </w:rPr>
        <w:t xml:space="preserve"> With all hope lost in clearing your name, you receive instruction in your cell to an escape route and space ship ready to sortie. With nothing to lose</w:t>
      </w:r>
      <w:r w:rsidR="00850508">
        <w:rPr>
          <w:sz w:val="24"/>
          <w:szCs w:val="24"/>
        </w:rPr>
        <w:t xml:space="preserve"> and curious as to whom would necessitate your escape,</w:t>
      </w:r>
      <w:r w:rsidR="00446701">
        <w:rPr>
          <w:sz w:val="24"/>
          <w:szCs w:val="24"/>
        </w:rPr>
        <w:t xml:space="preserve"> you venture through the prison, following the l</w:t>
      </w:r>
      <w:r w:rsidR="00071616">
        <w:rPr>
          <w:sz w:val="24"/>
          <w:szCs w:val="24"/>
        </w:rPr>
        <w:t>etter with acute timing, but when deploying your ship</w:t>
      </w:r>
      <w:r w:rsidR="002654D0">
        <w:rPr>
          <w:sz w:val="24"/>
          <w:szCs w:val="24"/>
        </w:rPr>
        <w:t xml:space="preserve"> the shuttle alarm was not disabled upon opening. You now dash out of the planet of </w:t>
      </w:r>
      <w:proofErr w:type="spellStart"/>
      <w:r w:rsidR="00A40C94">
        <w:rPr>
          <w:sz w:val="24"/>
          <w:szCs w:val="24"/>
        </w:rPr>
        <w:t>K’troth</w:t>
      </w:r>
      <w:proofErr w:type="spellEnd"/>
      <w:r w:rsidR="00A40C94">
        <w:rPr>
          <w:sz w:val="24"/>
          <w:szCs w:val="24"/>
        </w:rPr>
        <w:t xml:space="preserve">, following Plan-B of your instructions </w:t>
      </w:r>
      <w:r w:rsidR="00063C0E">
        <w:rPr>
          <w:sz w:val="24"/>
          <w:szCs w:val="24"/>
        </w:rPr>
        <w:t xml:space="preserve">to obtain the hidden fusion cores to FTL drive out of parts of Federacy Space, </w:t>
      </w:r>
      <w:r w:rsidR="007E696E">
        <w:rPr>
          <w:sz w:val="24"/>
          <w:szCs w:val="24"/>
        </w:rPr>
        <w:t xml:space="preserve">as you </w:t>
      </w:r>
      <w:r w:rsidR="00A40C94">
        <w:rPr>
          <w:sz w:val="24"/>
          <w:szCs w:val="24"/>
        </w:rPr>
        <w:t>now have patrols, bounty hunters, and the entire galactic military defense out for your head.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214A30">
      <w:pPr>
        <w:pStyle w:val="Heading2"/>
      </w:pPr>
      <w:bookmarkStart w:id="12" w:name="_Toc437201230"/>
      <w:r w:rsidRPr="008C6B2D">
        <w:t xml:space="preserve">Art </w:t>
      </w:r>
      <w:r w:rsidR="005C2F0F">
        <w:t xml:space="preserve">/ Multimedia </w:t>
      </w:r>
      <w:r w:rsidR="003E1D34">
        <w:t>Index</w:t>
      </w:r>
      <w:bookmarkEnd w:id="12"/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:rsidR="00686D09" w:rsidRPr="008C6B2D" w:rsidRDefault="00C61ED5" w:rsidP="00686D0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189517" cy="4535805"/>
            <wp:effectExtent l="0" t="0" r="0" b="0"/>
            <wp:docPr id="13" name="Picture 13" descr="C:\Users\Jason\Pictures\Voyage of Outlaws\asset ind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son\Pictures\Voyage of Outlaws\asset index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49" cy="45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93" w:rsidRDefault="009F6693" w:rsidP="00214A30">
      <w:pPr>
        <w:pStyle w:val="Heading2"/>
      </w:pPr>
      <w:bookmarkStart w:id="13" w:name="_Toc437201231"/>
      <w:r w:rsidRPr="008C6B2D">
        <w:lastRenderedPageBreak/>
        <w:t>Future Features</w:t>
      </w:r>
      <w:bookmarkEnd w:id="13"/>
    </w:p>
    <w:p w:rsidR="00112010" w:rsidRDefault="00112010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enemies previously mentioned </w:t>
      </w:r>
      <w:r w:rsidR="00E30704">
        <w:rPr>
          <w:i/>
          <w:sz w:val="24"/>
          <w:szCs w:val="24"/>
        </w:rPr>
        <w:t>in the Enemies section</w:t>
      </w:r>
    </w:p>
    <w:p w:rsidR="00E30704" w:rsidRDefault="00E30704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Shooting mechanic</w:t>
      </w:r>
      <w:r w:rsidR="009A4A5A">
        <w:rPr>
          <w:i/>
          <w:sz w:val="24"/>
          <w:szCs w:val="24"/>
        </w:rPr>
        <w:t>s</w:t>
      </w:r>
      <w:bookmarkStart w:id="14" w:name="_GoBack"/>
      <w:bookmarkEnd w:id="14"/>
    </w:p>
    <w:p w:rsidR="00E30704" w:rsidRDefault="00E30704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Extra Scene</w:t>
      </w:r>
      <w:r w:rsidR="004C2480">
        <w:rPr>
          <w:i/>
          <w:sz w:val="24"/>
          <w:szCs w:val="24"/>
        </w:rPr>
        <w:t>s</w:t>
      </w:r>
      <w:r>
        <w:rPr>
          <w:i/>
          <w:sz w:val="24"/>
          <w:szCs w:val="24"/>
        </w:rPr>
        <w:t xml:space="preserve"> between Levels to give context to the Story via </w:t>
      </w:r>
      <w:r w:rsidR="004C2480">
        <w:rPr>
          <w:i/>
          <w:sz w:val="24"/>
          <w:szCs w:val="24"/>
        </w:rPr>
        <w:t>exposition text.</w:t>
      </w:r>
    </w:p>
    <w:p w:rsidR="004C2480" w:rsidRPr="005C2F0F" w:rsidRDefault="00DC2C4F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Rest of the Pickups</w:t>
      </w:r>
      <w:r w:rsidR="00C61ED5">
        <w:rPr>
          <w:i/>
          <w:sz w:val="24"/>
          <w:szCs w:val="24"/>
        </w:rPr>
        <w:t xml:space="preserve"> -  Weapon Mods</w:t>
      </w:r>
    </w:p>
    <w:sectPr w:rsidR="004C2480" w:rsidRPr="005C2F0F" w:rsidSect="008E601F">
      <w:headerReference w:type="even" r:id="rId25"/>
      <w:headerReference w:type="default" r:id="rId26"/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73B5" w:rsidRDefault="00DE73B5" w:rsidP="00C152DC">
      <w:pPr>
        <w:spacing w:after="0" w:line="240" w:lineRule="auto"/>
      </w:pPr>
      <w:r>
        <w:separator/>
      </w:r>
    </w:p>
  </w:endnote>
  <w:endnote w:type="continuationSeparator" w:id="0">
    <w:p w:rsidR="00DE73B5" w:rsidRDefault="00DE73B5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683E1F">
    <w:pPr>
      <w:pStyle w:val="Footer"/>
      <w:pBdr>
        <w:top w:val="thinThickSmallGap" w:sz="24" w:space="1" w:color="224E76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1.0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C61ED5" w:rsidRPr="00C61ED5">
      <w:rPr>
        <w:rFonts w:asciiTheme="majorHAnsi" w:hAnsiTheme="majorHAnsi"/>
        <w:noProof/>
      </w:rPr>
      <w:t>10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683E1F">
    <w:pPr>
      <w:pStyle w:val="Footer"/>
      <w:pBdr>
        <w:top w:val="thinThickSmallGap" w:sz="24" w:space="1" w:color="224E76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Version 1.0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C61ED5" w:rsidRPr="00C61ED5">
      <w:rPr>
        <w:rFonts w:asciiTheme="majorHAnsi" w:hAnsiTheme="majorHAnsi"/>
        <w:noProof/>
      </w:rPr>
      <w:t>9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73B5" w:rsidRDefault="00DE73B5" w:rsidP="00C152DC">
      <w:pPr>
        <w:spacing w:after="0" w:line="240" w:lineRule="auto"/>
      </w:pPr>
      <w:r>
        <w:separator/>
      </w:r>
    </w:p>
  </w:footnote>
  <w:footnote w:type="continuationSeparator" w:id="0">
    <w:p w:rsidR="00DE73B5" w:rsidRDefault="00DE73B5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1E5E9F" w:themeColor="accent3" w:themeShade="BF"/>
              <w:sz w:val="24"/>
              <w:szCs w:val="24"/>
            </w:rPr>
          </w:pPr>
          <w:r>
            <w:rPr>
              <w:b/>
              <w:bCs/>
              <w:color w:val="1E5E9F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863CE">
                <w:rPr>
                  <w:b/>
                  <w:bCs/>
                  <w:caps/>
                  <w:sz w:val="24"/>
                  <w:szCs w:val="24"/>
                  <w:lang w:val="en-US"/>
                </w:rPr>
                <w:t>COMP397 - Final Project – Side Scroller</w:t>
              </w:r>
            </w:sdtContent>
          </w:sdt>
          <w:r>
            <w:rPr>
              <w:b/>
              <w:bCs/>
              <w:color w:val="1E5E9F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2-0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3476B1" w:themeColor="accent2" w:themeShade="BF"/>
              </w:tcBorders>
              <w:shd w:val="clear" w:color="auto" w:fill="3476B1" w:themeFill="accent2" w:themeFillShade="BF"/>
              <w:vAlign w:val="bottom"/>
            </w:tcPr>
            <w:p w:rsidR="00C152DC" w:rsidRDefault="00683E1F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December 6, 2015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2-0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3476B1" w:themeColor="accent2" w:themeShade="BF"/>
              </w:tcBorders>
              <w:shd w:val="clear" w:color="auto" w:fill="3476B1" w:themeFill="accent2" w:themeFillShade="BF"/>
              <w:vAlign w:val="bottom"/>
            </w:tcPr>
            <w:p w:rsidR="00C152DC" w:rsidRPr="00C152DC" w:rsidRDefault="00683E1F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December 6,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1E5E9F" w:themeColor="accent3" w:themeShade="BF"/>
              <w:sz w:val="24"/>
              <w:szCs w:val="24"/>
            </w:rPr>
          </w:pPr>
          <w:r>
            <w:rPr>
              <w:b/>
              <w:bCs/>
              <w:color w:val="1E5E9F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863CE">
                <w:rPr>
                  <w:b/>
                  <w:bCs/>
                  <w:caps/>
                  <w:sz w:val="24"/>
                  <w:szCs w:val="24"/>
                  <w:lang w:val="en-US"/>
                </w:rPr>
                <w:t>COMP397 - Final Project – Side Scroller</w:t>
              </w:r>
            </w:sdtContent>
          </w:sdt>
          <w:r>
            <w:rPr>
              <w:b/>
              <w:bCs/>
              <w:color w:val="1E5E9F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6A081E48"/>
    <w:lvl w:ilvl="0" w:tplc="2046780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B7D95"/>
    <w:multiLevelType w:val="hybridMultilevel"/>
    <w:tmpl w:val="6A081E48"/>
    <w:lvl w:ilvl="0" w:tplc="2046780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12CAF"/>
    <w:multiLevelType w:val="hybridMultilevel"/>
    <w:tmpl w:val="451CAE78"/>
    <w:lvl w:ilvl="0" w:tplc="6E1A74CC">
      <w:start w:val="9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4F55A18"/>
    <w:multiLevelType w:val="hybridMultilevel"/>
    <w:tmpl w:val="3C60A7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009F3"/>
    <w:rsid w:val="00021BBC"/>
    <w:rsid w:val="00023AF4"/>
    <w:rsid w:val="0002668A"/>
    <w:rsid w:val="00040EB0"/>
    <w:rsid w:val="00041C8A"/>
    <w:rsid w:val="00063A1F"/>
    <w:rsid w:val="00063C0E"/>
    <w:rsid w:val="00071616"/>
    <w:rsid w:val="00080D8D"/>
    <w:rsid w:val="00085979"/>
    <w:rsid w:val="000A5045"/>
    <w:rsid w:val="000B2DA8"/>
    <w:rsid w:val="000B5591"/>
    <w:rsid w:val="000D6C3B"/>
    <w:rsid w:val="000E212A"/>
    <w:rsid w:val="000E3D2E"/>
    <w:rsid w:val="000E500B"/>
    <w:rsid w:val="000E7247"/>
    <w:rsid w:val="000E7B57"/>
    <w:rsid w:val="000F2192"/>
    <w:rsid w:val="000F5677"/>
    <w:rsid w:val="000F58EB"/>
    <w:rsid w:val="000F66BC"/>
    <w:rsid w:val="00112010"/>
    <w:rsid w:val="001276A0"/>
    <w:rsid w:val="00131670"/>
    <w:rsid w:val="00131F14"/>
    <w:rsid w:val="0013705E"/>
    <w:rsid w:val="00174DEC"/>
    <w:rsid w:val="0018594F"/>
    <w:rsid w:val="001B3792"/>
    <w:rsid w:val="001B75F5"/>
    <w:rsid w:val="001D34AD"/>
    <w:rsid w:val="001F1750"/>
    <w:rsid w:val="00212E84"/>
    <w:rsid w:val="00214A30"/>
    <w:rsid w:val="00227431"/>
    <w:rsid w:val="00235CFB"/>
    <w:rsid w:val="0024789D"/>
    <w:rsid w:val="002526D1"/>
    <w:rsid w:val="002654D0"/>
    <w:rsid w:val="002673E0"/>
    <w:rsid w:val="00293DAF"/>
    <w:rsid w:val="002A7672"/>
    <w:rsid w:val="002A78D3"/>
    <w:rsid w:val="002C2EC6"/>
    <w:rsid w:val="002F0CB7"/>
    <w:rsid w:val="002F3F6F"/>
    <w:rsid w:val="00304870"/>
    <w:rsid w:val="0031524E"/>
    <w:rsid w:val="00330756"/>
    <w:rsid w:val="00331651"/>
    <w:rsid w:val="0033620F"/>
    <w:rsid w:val="00342526"/>
    <w:rsid w:val="00351C37"/>
    <w:rsid w:val="00370859"/>
    <w:rsid w:val="00395A79"/>
    <w:rsid w:val="003A22D4"/>
    <w:rsid w:val="003B2481"/>
    <w:rsid w:val="003C7DBC"/>
    <w:rsid w:val="003D4A9D"/>
    <w:rsid w:val="003E1D34"/>
    <w:rsid w:val="003E1D56"/>
    <w:rsid w:val="003E57CE"/>
    <w:rsid w:val="003F52DA"/>
    <w:rsid w:val="004043D9"/>
    <w:rsid w:val="00420F46"/>
    <w:rsid w:val="0044059F"/>
    <w:rsid w:val="00446701"/>
    <w:rsid w:val="004846A1"/>
    <w:rsid w:val="004863CE"/>
    <w:rsid w:val="00486AB5"/>
    <w:rsid w:val="00490522"/>
    <w:rsid w:val="004C123C"/>
    <w:rsid w:val="004C2480"/>
    <w:rsid w:val="004D0AC3"/>
    <w:rsid w:val="004E2F6E"/>
    <w:rsid w:val="004E6000"/>
    <w:rsid w:val="004F0A84"/>
    <w:rsid w:val="005010EE"/>
    <w:rsid w:val="005136A3"/>
    <w:rsid w:val="005241CC"/>
    <w:rsid w:val="00525D59"/>
    <w:rsid w:val="0052734F"/>
    <w:rsid w:val="005901AC"/>
    <w:rsid w:val="005933AC"/>
    <w:rsid w:val="00594144"/>
    <w:rsid w:val="005C2F0F"/>
    <w:rsid w:val="005D0ED6"/>
    <w:rsid w:val="00612B40"/>
    <w:rsid w:val="006237D9"/>
    <w:rsid w:val="00645D61"/>
    <w:rsid w:val="00654C22"/>
    <w:rsid w:val="006559C5"/>
    <w:rsid w:val="00662DD0"/>
    <w:rsid w:val="0067033D"/>
    <w:rsid w:val="006813D0"/>
    <w:rsid w:val="00683E1F"/>
    <w:rsid w:val="00686D09"/>
    <w:rsid w:val="00691022"/>
    <w:rsid w:val="006927AC"/>
    <w:rsid w:val="006A2D2F"/>
    <w:rsid w:val="006A30C4"/>
    <w:rsid w:val="006D03B4"/>
    <w:rsid w:val="006D6180"/>
    <w:rsid w:val="006F6036"/>
    <w:rsid w:val="00701B62"/>
    <w:rsid w:val="00701BF7"/>
    <w:rsid w:val="0070455E"/>
    <w:rsid w:val="00722545"/>
    <w:rsid w:val="00733A7B"/>
    <w:rsid w:val="00737588"/>
    <w:rsid w:val="00744BAC"/>
    <w:rsid w:val="00783F4D"/>
    <w:rsid w:val="00787097"/>
    <w:rsid w:val="007A7A95"/>
    <w:rsid w:val="007D2A8E"/>
    <w:rsid w:val="007D5196"/>
    <w:rsid w:val="007E696E"/>
    <w:rsid w:val="007F3AFE"/>
    <w:rsid w:val="0080718B"/>
    <w:rsid w:val="0081263E"/>
    <w:rsid w:val="00814A88"/>
    <w:rsid w:val="00816CC3"/>
    <w:rsid w:val="00830548"/>
    <w:rsid w:val="00832866"/>
    <w:rsid w:val="008353B8"/>
    <w:rsid w:val="00850508"/>
    <w:rsid w:val="008628CE"/>
    <w:rsid w:val="008742A0"/>
    <w:rsid w:val="008810A9"/>
    <w:rsid w:val="008A7745"/>
    <w:rsid w:val="008C6B2D"/>
    <w:rsid w:val="008D0FF8"/>
    <w:rsid w:val="008E1495"/>
    <w:rsid w:val="008E601F"/>
    <w:rsid w:val="008F3C94"/>
    <w:rsid w:val="00903FEA"/>
    <w:rsid w:val="00915330"/>
    <w:rsid w:val="00921FED"/>
    <w:rsid w:val="00952C4D"/>
    <w:rsid w:val="00953C99"/>
    <w:rsid w:val="00956DD9"/>
    <w:rsid w:val="00966CDB"/>
    <w:rsid w:val="009705C9"/>
    <w:rsid w:val="00980190"/>
    <w:rsid w:val="00996533"/>
    <w:rsid w:val="009A373F"/>
    <w:rsid w:val="009A4A5A"/>
    <w:rsid w:val="009A4D42"/>
    <w:rsid w:val="009C31F8"/>
    <w:rsid w:val="009E12E1"/>
    <w:rsid w:val="009E6974"/>
    <w:rsid w:val="009E6A3F"/>
    <w:rsid w:val="009F6693"/>
    <w:rsid w:val="00A072B3"/>
    <w:rsid w:val="00A23F11"/>
    <w:rsid w:val="00A40C94"/>
    <w:rsid w:val="00A42984"/>
    <w:rsid w:val="00AA765B"/>
    <w:rsid w:val="00AC1F79"/>
    <w:rsid w:val="00AD1872"/>
    <w:rsid w:val="00AD223E"/>
    <w:rsid w:val="00B10F1F"/>
    <w:rsid w:val="00B737BF"/>
    <w:rsid w:val="00B81E76"/>
    <w:rsid w:val="00BE3766"/>
    <w:rsid w:val="00BF4089"/>
    <w:rsid w:val="00C0104B"/>
    <w:rsid w:val="00C152DC"/>
    <w:rsid w:val="00C21374"/>
    <w:rsid w:val="00C22B38"/>
    <w:rsid w:val="00C31D5E"/>
    <w:rsid w:val="00C54501"/>
    <w:rsid w:val="00C61ED5"/>
    <w:rsid w:val="00C951FD"/>
    <w:rsid w:val="00CB2753"/>
    <w:rsid w:val="00CB446B"/>
    <w:rsid w:val="00CC15F3"/>
    <w:rsid w:val="00CC6391"/>
    <w:rsid w:val="00CD30D0"/>
    <w:rsid w:val="00CD750A"/>
    <w:rsid w:val="00CE1773"/>
    <w:rsid w:val="00CE337A"/>
    <w:rsid w:val="00CF529F"/>
    <w:rsid w:val="00CF5FEA"/>
    <w:rsid w:val="00D066D1"/>
    <w:rsid w:val="00D06B95"/>
    <w:rsid w:val="00D12BFF"/>
    <w:rsid w:val="00D130B7"/>
    <w:rsid w:val="00D5712A"/>
    <w:rsid w:val="00D6461A"/>
    <w:rsid w:val="00D668E0"/>
    <w:rsid w:val="00D744AA"/>
    <w:rsid w:val="00D82416"/>
    <w:rsid w:val="00DC2C4F"/>
    <w:rsid w:val="00DD29CE"/>
    <w:rsid w:val="00DE6E55"/>
    <w:rsid w:val="00DE73B5"/>
    <w:rsid w:val="00DF2FA7"/>
    <w:rsid w:val="00E22557"/>
    <w:rsid w:val="00E30704"/>
    <w:rsid w:val="00E323C5"/>
    <w:rsid w:val="00E34DCF"/>
    <w:rsid w:val="00E5302C"/>
    <w:rsid w:val="00E5471A"/>
    <w:rsid w:val="00E56146"/>
    <w:rsid w:val="00E72651"/>
    <w:rsid w:val="00E75991"/>
    <w:rsid w:val="00E86142"/>
    <w:rsid w:val="00EA44F0"/>
    <w:rsid w:val="00EB6F93"/>
    <w:rsid w:val="00EC0EA1"/>
    <w:rsid w:val="00EE5DD2"/>
    <w:rsid w:val="00EE6BB6"/>
    <w:rsid w:val="00F15A70"/>
    <w:rsid w:val="00F35058"/>
    <w:rsid w:val="00F35C9E"/>
    <w:rsid w:val="00F362D0"/>
    <w:rsid w:val="00F566F5"/>
    <w:rsid w:val="00F62A98"/>
    <w:rsid w:val="00F71763"/>
    <w:rsid w:val="00F77AEA"/>
    <w:rsid w:val="00F77E39"/>
    <w:rsid w:val="00F93C90"/>
    <w:rsid w:val="00FA31DF"/>
    <w:rsid w:val="00FA3FCA"/>
    <w:rsid w:val="00FB2571"/>
    <w:rsid w:val="00FC6225"/>
    <w:rsid w:val="00FC742E"/>
    <w:rsid w:val="00FD0D28"/>
    <w:rsid w:val="00FD3420"/>
    <w:rsid w:val="00F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2251C7-98F4-44FA-86D3-C524FD986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A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EE5DD2"/>
    <w:rPr>
      <w:color w:val="9454C3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6CC3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16CC3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16CC3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14A30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14A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22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821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2338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91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609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COMP397-Final-Project/COMP397_FinalProject_Jason_Faim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2015-12-06T00:00:00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1DEF57D3-B637-4573-A0F9-4B1C1B58D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695</TotalTime>
  <Pages>10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COMP397 - Final Project – Side Scroller</vt:lpstr>
    </vt:vector>
  </TitlesOfParts>
  <Company>Krazy Kats &amp; Incline studios</Company>
  <LinksUpToDate>false</LinksUpToDate>
  <CharactersWithSpaces>5255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COMP397 - Final Project – Side Scroller</dc:title>
  <dc:subject>Voyage of Outlaws</dc:subject>
  <dc:creator>Jason Pearson &amp; Khandker Faim Hussain</dc:creator>
  <cp:lastModifiedBy>Jason</cp:lastModifiedBy>
  <cp:revision>40</cp:revision>
  <dcterms:created xsi:type="dcterms:W3CDTF">2015-12-07T02:30:00Z</dcterms:created>
  <dcterms:modified xsi:type="dcterms:W3CDTF">2015-12-21T04:32:00Z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